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E848B" w14:textId="0D805DB3" w:rsidR="002A0DD1" w:rsidRPr="00100AFF" w:rsidRDefault="00100AFF" w:rsidP="002A0DD1">
      <w:pPr>
        <w:pStyle w:val="Normal-Indented"/>
        <w:spacing w:after="0"/>
        <w:jc w:val="center"/>
        <w:rPr>
          <w:b/>
          <w:bCs/>
          <w:sz w:val="32"/>
          <w:szCs w:val="32"/>
        </w:rPr>
      </w:pPr>
      <w:r w:rsidRPr="00100AFF">
        <w:rPr>
          <w:b/>
          <w:bCs/>
          <w:sz w:val="32"/>
          <w:szCs w:val="32"/>
        </w:rPr>
        <w:t>APP RATING PREDICTION MODEL</w:t>
      </w:r>
    </w:p>
    <w:p w14:paraId="20267B65" w14:textId="6B42BAF7" w:rsidR="00563FE4" w:rsidRPr="002A0DD1" w:rsidRDefault="002A0DD1" w:rsidP="002A0DD1">
      <w:pPr>
        <w:pStyle w:val="Heading1"/>
        <w:spacing w:after="0"/>
        <w:jc w:val="both"/>
        <w:rPr>
          <w:szCs w:val="28"/>
        </w:rPr>
      </w:pPr>
      <w:r w:rsidRPr="002A0DD1">
        <w:rPr>
          <w:szCs w:val="28"/>
        </w:rPr>
        <w:t>Introduction</w:t>
      </w:r>
    </w:p>
    <w:p w14:paraId="7F588C48" w14:textId="673739AB" w:rsidR="00563FE4" w:rsidRDefault="00100AFF" w:rsidP="002A0DD1">
      <w:pPr>
        <w:spacing w:after="0"/>
        <w:jc w:val="both"/>
      </w:pPr>
      <w:r w:rsidRPr="00100AFF">
        <w:t>This project aims to build a predictive model to estimate app ratings on the Google Play Store. Since app ratings reflect user satisfaction and overall app quality, predicting ratings can help Google identify promising apps and boost their visibility in recommendations and search results.</w:t>
      </w:r>
    </w:p>
    <w:p w14:paraId="651CB966" w14:textId="77777777" w:rsidR="00100AFF" w:rsidRPr="00874AA1" w:rsidRDefault="00100AFF" w:rsidP="002A0DD1">
      <w:pPr>
        <w:spacing w:after="0"/>
        <w:jc w:val="both"/>
      </w:pPr>
    </w:p>
    <w:p w14:paraId="030AA803" w14:textId="0D3FFA90" w:rsidR="00563FE4" w:rsidRPr="002A0DD1" w:rsidRDefault="002A0DD1" w:rsidP="002A0DD1">
      <w:pPr>
        <w:pStyle w:val="Heading1"/>
        <w:spacing w:after="0"/>
        <w:jc w:val="both"/>
      </w:pPr>
      <w:r w:rsidRPr="002A0DD1">
        <w:t>Objective</w:t>
      </w:r>
    </w:p>
    <w:p w14:paraId="43C61923" w14:textId="0049F4A4" w:rsidR="00100AFF" w:rsidRDefault="00100AFF" w:rsidP="002A0DD1">
      <w:pPr>
        <w:spacing w:after="0"/>
        <w:jc w:val="both"/>
      </w:pPr>
      <w:r w:rsidRPr="00100AFF">
        <w:t>The objective of this project is to develop a machine learning model that predicts an app’s rating based on various features such as category, number of reviews, installs, size, price, content rating, and genre.</w:t>
      </w:r>
    </w:p>
    <w:p w14:paraId="23F56E05" w14:textId="77777777" w:rsidR="00100AFF" w:rsidRPr="00100AFF" w:rsidRDefault="00100AFF" w:rsidP="002A0DD1">
      <w:pPr>
        <w:spacing w:after="0"/>
        <w:jc w:val="both"/>
      </w:pPr>
    </w:p>
    <w:p w14:paraId="59FEB38B" w14:textId="43E90FC1" w:rsidR="00100AFF" w:rsidRPr="002A0DD1" w:rsidRDefault="002A0DD1" w:rsidP="002A0DD1">
      <w:pPr>
        <w:pStyle w:val="Heading1"/>
        <w:spacing w:after="0"/>
        <w:jc w:val="both"/>
      </w:pPr>
      <w:r w:rsidRPr="002A0DD1">
        <w:t>Data Preprocessing</w:t>
      </w:r>
    </w:p>
    <w:p w14:paraId="25539F75" w14:textId="77777777" w:rsidR="002A0DD1" w:rsidRPr="002A0DD1" w:rsidRDefault="002A0DD1" w:rsidP="002A0DD1">
      <w:pPr>
        <w:spacing w:after="0"/>
        <w:jc w:val="both"/>
      </w:pPr>
      <w:r w:rsidRPr="002A0DD1">
        <w:t>The dataset used was googleplaystore.csv. Initially, null values were identified and removed. Several columns had inconsistent formats and were cleaned:</w:t>
      </w:r>
    </w:p>
    <w:p w14:paraId="14191337" w14:textId="77777777" w:rsidR="002A0DD1" w:rsidRPr="002A0DD1" w:rsidRDefault="002A0DD1" w:rsidP="009E2557">
      <w:pPr>
        <w:pStyle w:val="ListParagraph"/>
        <w:numPr>
          <w:ilvl w:val="0"/>
          <w:numId w:val="8"/>
        </w:numPr>
        <w:spacing w:after="0"/>
        <w:ind w:hanging="294"/>
        <w:jc w:val="both"/>
      </w:pPr>
      <w:r w:rsidRPr="002A0DD1">
        <w:t>Converted Size from KB/MB into numeric format</w:t>
      </w:r>
    </w:p>
    <w:p w14:paraId="2102D1F1" w14:textId="77777777" w:rsidR="002A0DD1" w:rsidRPr="002A0DD1" w:rsidRDefault="002A0DD1" w:rsidP="009E2557">
      <w:pPr>
        <w:pStyle w:val="ListParagraph"/>
        <w:numPr>
          <w:ilvl w:val="0"/>
          <w:numId w:val="8"/>
        </w:numPr>
        <w:spacing w:after="0"/>
        <w:ind w:hanging="294"/>
        <w:jc w:val="both"/>
      </w:pPr>
      <w:r w:rsidRPr="002A0DD1">
        <w:t>Converted Reviews and Installs into numeric values by removing symbols like ‘+’ and ‘,’</w:t>
      </w:r>
    </w:p>
    <w:p w14:paraId="043CBD6E" w14:textId="77777777" w:rsidR="002A0DD1" w:rsidRPr="002A0DD1" w:rsidRDefault="002A0DD1" w:rsidP="009E2557">
      <w:pPr>
        <w:pStyle w:val="ListParagraph"/>
        <w:numPr>
          <w:ilvl w:val="0"/>
          <w:numId w:val="8"/>
        </w:numPr>
        <w:spacing w:after="0"/>
        <w:ind w:hanging="294"/>
        <w:jc w:val="both"/>
      </w:pPr>
      <w:r w:rsidRPr="002A0DD1">
        <w:t>Removed ‘$’ symbol from Price and converted it to float</w:t>
      </w:r>
    </w:p>
    <w:p w14:paraId="293BE540" w14:textId="77777777" w:rsidR="002A0DD1" w:rsidRPr="002A0DD1" w:rsidRDefault="002A0DD1" w:rsidP="009E2557">
      <w:pPr>
        <w:pStyle w:val="ListParagraph"/>
        <w:numPr>
          <w:ilvl w:val="0"/>
          <w:numId w:val="8"/>
        </w:numPr>
        <w:spacing w:after="0"/>
        <w:ind w:hanging="294"/>
        <w:jc w:val="both"/>
      </w:pPr>
      <w:r w:rsidRPr="002A0DD1">
        <w:t>Ensured ratings were between 1 and 5</w:t>
      </w:r>
    </w:p>
    <w:p w14:paraId="79D69C3E" w14:textId="208E30C0" w:rsidR="002A0DD1" w:rsidRPr="002A0DD1" w:rsidRDefault="002A0DD1" w:rsidP="009E2557">
      <w:pPr>
        <w:pStyle w:val="ListParagraph"/>
        <w:numPr>
          <w:ilvl w:val="0"/>
          <w:numId w:val="8"/>
        </w:numPr>
        <w:spacing w:after="0"/>
        <w:ind w:hanging="294"/>
        <w:jc w:val="both"/>
      </w:pPr>
      <w:r w:rsidRPr="002A0DD1">
        <w:t xml:space="preserve">Removed invalid records such as reviews greater than installs </w:t>
      </w:r>
      <w:r>
        <w:t>&amp;</w:t>
      </w:r>
      <w:r w:rsidRPr="002A0DD1">
        <w:t xml:space="preserve"> free apps with price &gt; 0</w:t>
      </w:r>
    </w:p>
    <w:p w14:paraId="3934E81E" w14:textId="77777777" w:rsidR="002A0DD1" w:rsidRPr="002A0DD1" w:rsidRDefault="002A0DD1" w:rsidP="002A0DD1">
      <w:pPr>
        <w:spacing w:after="0"/>
        <w:jc w:val="both"/>
      </w:pPr>
      <w:r w:rsidRPr="002A0DD1">
        <w:t>Outliers were treated by removing apps with price above $200, apps with more than 2 million reviews, and extreme install values (above 95th percentile).</w:t>
      </w:r>
    </w:p>
    <w:p w14:paraId="202740DC" w14:textId="7BCC4554" w:rsidR="002A0DD1" w:rsidRDefault="002A0DD1" w:rsidP="002A0DD1">
      <w:pPr>
        <w:spacing w:after="0"/>
        <w:jc w:val="both"/>
      </w:pPr>
      <w:r w:rsidRPr="002A0DD1">
        <w:t>Log transformation was applied to Reviews and Installs to reduce skewness. Categorical variables were converted into dummy variables for model compatibility</w:t>
      </w:r>
      <w:r w:rsidRPr="002A0DD1">
        <w:rPr>
          <w:rFonts w:asciiTheme="majorHAnsi" w:eastAsiaTheme="majorEastAsia" w:hAnsiTheme="majorHAnsi" w:cstheme="majorBidi"/>
          <w:sz w:val="28"/>
          <w:szCs w:val="32"/>
        </w:rPr>
        <w:t>.</w:t>
      </w:r>
    </w:p>
    <w:p w14:paraId="3B282551" w14:textId="77777777" w:rsidR="002A0DD1" w:rsidRDefault="002A0DD1" w:rsidP="002A0DD1">
      <w:pPr>
        <w:spacing w:after="0"/>
        <w:jc w:val="both"/>
      </w:pPr>
    </w:p>
    <w:p w14:paraId="11093BA6" w14:textId="1B2564A5" w:rsidR="00563FE4" w:rsidRPr="002A0DD1" w:rsidRDefault="002A0DD1" w:rsidP="002A0DD1">
      <w:pPr>
        <w:pStyle w:val="Heading1"/>
        <w:spacing w:after="0"/>
        <w:jc w:val="both"/>
      </w:pPr>
      <w:r w:rsidRPr="002A0DD1">
        <w:t>Exploratory Data Analysis</w:t>
      </w:r>
    </w:p>
    <w:p w14:paraId="66A398D0" w14:textId="77777777" w:rsidR="002A0DD1" w:rsidRPr="002A0DD1" w:rsidRDefault="002A0DD1" w:rsidP="002A0DD1">
      <w:pPr>
        <w:spacing w:after="0"/>
        <w:ind w:left="-284"/>
        <w:jc w:val="both"/>
      </w:pPr>
      <w:r w:rsidRPr="002A0DD1">
        <w:t>Univariate and bivariate analysis was performed using boxplots, histograms, and scatter plots.</w:t>
      </w:r>
    </w:p>
    <w:p w14:paraId="2D2A5887" w14:textId="77777777" w:rsidR="002A0DD1" w:rsidRPr="002A0DD1" w:rsidRDefault="002A0DD1" w:rsidP="002A0DD1">
      <w:pPr>
        <w:spacing w:after="0"/>
        <w:jc w:val="both"/>
      </w:pPr>
      <w:r w:rsidRPr="002A0DD1">
        <w:t>Key observations:</w:t>
      </w:r>
    </w:p>
    <w:p w14:paraId="4C92FB46" w14:textId="77777777" w:rsidR="002A0DD1" w:rsidRPr="002A0DD1" w:rsidRDefault="002A0DD1" w:rsidP="009E2557">
      <w:pPr>
        <w:pStyle w:val="ListParagraph"/>
        <w:numPr>
          <w:ilvl w:val="0"/>
          <w:numId w:val="9"/>
        </w:numPr>
        <w:spacing w:after="0"/>
        <w:ind w:hanging="294"/>
        <w:jc w:val="both"/>
      </w:pPr>
      <w:r w:rsidRPr="002A0DD1">
        <w:t>Most apps have ratings between 4.0 and 4.5</w:t>
      </w:r>
    </w:p>
    <w:p w14:paraId="3DBE8A2A" w14:textId="77777777" w:rsidR="002A0DD1" w:rsidRPr="002A0DD1" w:rsidRDefault="002A0DD1" w:rsidP="009E2557">
      <w:pPr>
        <w:pStyle w:val="ListParagraph"/>
        <w:numPr>
          <w:ilvl w:val="0"/>
          <w:numId w:val="9"/>
        </w:numPr>
        <w:spacing w:after="0"/>
        <w:ind w:hanging="294"/>
        <w:jc w:val="both"/>
      </w:pPr>
      <w:r w:rsidRPr="002A0DD1">
        <w:t>Extremely high-priced apps and star apps with massive reviews skew the data</w:t>
      </w:r>
    </w:p>
    <w:p w14:paraId="51C75003" w14:textId="16FC9352" w:rsidR="002A0DD1" w:rsidRPr="002A0DD1" w:rsidRDefault="002A0DD1" w:rsidP="009E2557">
      <w:pPr>
        <w:pStyle w:val="ListParagraph"/>
        <w:numPr>
          <w:ilvl w:val="0"/>
          <w:numId w:val="9"/>
        </w:numPr>
        <w:spacing w:after="0"/>
        <w:ind w:hanging="294"/>
        <w:jc w:val="both"/>
      </w:pPr>
      <w:r w:rsidRPr="002A0DD1">
        <w:t xml:space="preserve">Reviews and </w:t>
      </w:r>
      <w:r w:rsidRPr="002A0DD1">
        <w:t>installations</w:t>
      </w:r>
      <w:r w:rsidRPr="002A0DD1">
        <w:t xml:space="preserve"> show a mild positive relationship with ratings</w:t>
      </w:r>
    </w:p>
    <w:p w14:paraId="4D455FAD" w14:textId="4EE91669" w:rsidR="002A0DD1" w:rsidRDefault="002A0DD1" w:rsidP="009E2557">
      <w:pPr>
        <w:pStyle w:val="ListParagraph"/>
        <w:numPr>
          <w:ilvl w:val="0"/>
          <w:numId w:val="9"/>
        </w:numPr>
        <w:spacing w:after="0"/>
        <w:ind w:hanging="294"/>
        <w:jc w:val="both"/>
      </w:pPr>
      <w:r w:rsidRPr="002A0DD1">
        <w:t>Price and size do not strongly influence ratings</w:t>
      </w:r>
    </w:p>
    <w:p w14:paraId="0DF60D54" w14:textId="77777777" w:rsidR="002A0DD1" w:rsidRDefault="002A0DD1" w:rsidP="002A0DD1">
      <w:pPr>
        <w:pStyle w:val="ListParagraph"/>
        <w:spacing w:after="0"/>
        <w:jc w:val="both"/>
      </w:pPr>
    </w:p>
    <w:p w14:paraId="1F2D14DD" w14:textId="06006D1D" w:rsidR="00563FE4" w:rsidRPr="002A0DD1" w:rsidRDefault="002A0DD1" w:rsidP="002A0DD1">
      <w:pPr>
        <w:pStyle w:val="Heading1"/>
        <w:spacing w:after="0"/>
        <w:jc w:val="both"/>
      </w:pPr>
      <w:r w:rsidRPr="002A0DD1">
        <w:t>Model Building</w:t>
      </w:r>
    </w:p>
    <w:p w14:paraId="0615C06A" w14:textId="77777777" w:rsidR="002A0DD1" w:rsidRPr="002A0DD1" w:rsidRDefault="002A0DD1" w:rsidP="002A0DD1">
      <w:pPr>
        <w:spacing w:after="0"/>
        <w:jc w:val="both"/>
      </w:pPr>
      <w:r w:rsidRPr="002A0DD1">
        <w:t>The dataset was split into 70% training and 30% testing data. A Linear Regression model was trained to predict app ratings.</w:t>
      </w:r>
    </w:p>
    <w:p w14:paraId="0B835876" w14:textId="77777777" w:rsidR="002A0DD1" w:rsidRPr="002A0DD1" w:rsidRDefault="002A0DD1" w:rsidP="009E2557">
      <w:pPr>
        <w:pStyle w:val="ListParagraph"/>
        <w:numPr>
          <w:ilvl w:val="0"/>
          <w:numId w:val="10"/>
        </w:numPr>
        <w:spacing w:after="0"/>
        <w:ind w:hanging="294"/>
        <w:jc w:val="both"/>
      </w:pPr>
      <w:r w:rsidRPr="002A0DD1">
        <w:t>Train R² Score: 0.160</w:t>
      </w:r>
    </w:p>
    <w:p w14:paraId="0DCB1F9D" w14:textId="0F4F356A" w:rsidR="002A0DD1" w:rsidRDefault="002A0DD1" w:rsidP="009E2557">
      <w:pPr>
        <w:pStyle w:val="ListParagraph"/>
        <w:numPr>
          <w:ilvl w:val="0"/>
          <w:numId w:val="10"/>
        </w:numPr>
        <w:spacing w:after="0"/>
        <w:ind w:hanging="294"/>
        <w:jc w:val="both"/>
      </w:pPr>
      <w:r w:rsidRPr="002A0DD1">
        <w:t>Test R² Score: 0.113</w:t>
      </w:r>
    </w:p>
    <w:p w14:paraId="504B677B" w14:textId="77777777" w:rsidR="002A0DD1" w:rsidRPr="00874AA1" w:rsidRDefault="002A0DD1" w:rsidP="002A0DD1">
      <w:pPr>
        <w:pStyle w:val="ListParagraph"/>
        <w:spacing w:after="0"/>
        <w:jc w:val="both"/>
      </w:pPr>
    </w:p>
    <w:p w14:paraId="37C468C1" w14:textId="30B06964" w:rsidR="00432A3E" w:rsidRPr="002A0DD1" w:rsidRDefault="002A0DD1" w:rsidP="002A0DD1">
      <w:pPr>
        <w:pStyle w:val="Heading3"/>
        <w:spacing w:after="0"/>
        <w:jc w:val="both"/>
        <w:rPr>
          <w:rFonts w:asciiTheme="majorHAnsi" w:hAnsiTheme="majorHAnsi"/>
          <w:i w:val="0"/>
          <w:sz w:val="28"/>
          <w:szCs w:val="32"/>
        </w:rPr>
      </w:pPr>
      <w:r w:rsidRPr="002A0DD1">
        <w:rPr>
          <w:rFonts w:asciiTheme="majorHAnsi" w:hAnsiTheme="majorHAnsi"/>
          <w:i w:val="0"/>
          <w:sz w:val="28"/>
          <w:szCs w:val="32"/>
        </w:rPr>
        <w:t>Conclusion</w:t>
      </w:r>
    </w:p>
    <w:p w14:paraId="555E7405" w14:textId="56047B6B" w:rsidR="00044941" w:rsidRPr="00874AA1" w:rsidRDefault="002A0DD1" w:rsidP="002A0DD1">
      <w:pPr>
        <w:spacing w:after="0"/>
        <w:jc w:val="both"/>
      </w:pPr>
      <w:r w:rsidRPr="002A0DD1">
        <w:t xml:space="preserve">The Linear Regression model achieved an R² of 0.16 on the training set and 0.11 on the test set, indicating moderate predictive performance. While features like </w:t>
      </w:r>
      <w:r w:rsidR="009E2557" w:rsidRPr="002A0DD1">
        <w:t>installations</w:t>
      </w:r>
      <w:r w:rsidRPr="002A0DD1">
        <w:t xml:space="preserve"> and reviews contribute to rating prediction, app ratings are influenced by additional qualitative factors not captured in the dataset. Further improvement could be achieved using advanced machine learning models and richer features.</w:t>
      </w:r>
    </w:p>
    <w:sectPr w:rsidR="00044941" w:rsidRPr="00874AA1" w:rsidSect="009E2557">
      <w:pgSz w:w="12240" w:h="15840"/>
      <w:pgMar w:top="851" w:right="1325" w:bottom="1152" w:left="1276"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DFA69" w14:textId="77777777" w:rsidR="00F122B1" w:rsidRDefault="00F122B1" w:rsidP="00524988">
      <w:pPr>
        <w:spacing w:after="0" w:line="240" w:lineRule="auto"/>
      </w:pPr>
      <w:r>
        <w:separator/>
      </w:r>
    </w:p>
  </w:endnote>
  <w:endnote w:type="continuationSeparator" w:id="0">
    <w:p w14:paraId="0929A524" w14:textId="77777777" w:rsidR="00F122B1" w:rsidRDefault="00F122B1"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882FA" w14:textId="77777777" w:rsidR="00F122B1" w:rsidRDefault="00F122B1" w:rsidP="00524988">
      <w:pPr>
        <w:spacing w:after="0" w:line="240" w:lineRule="auto"/>
      </w:pPr>
      <w:r>
        <w:separator/>
      </w:r>
    </w:p>
  </w:footnote>
  <w:footnote w:type="continuationSeparator" w:id="0">
    <w:p w14:paraId="1789C356" w14:textId="77777777" w:rsidR="00F122B1" w:rsidRDefault="00F122B1"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C6A84"/>
    <w:multiLevelType w:val="multilevel"/>
    <w:tmpl w:val="0C04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062F8"/>
    <w:multiLevelType w:val="multilevel"/>
    <w:tmpl w:val="2BEE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8743F"/>
    <w:multiLevelType w:val="hybridMultilevel"/>
    <w:tmpl w:val="BEFA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BB1D45"/>
    <w:multiLevelType w:val="hybridMultilevel"/>
    <w:tmpl w:val="1984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F57D0C"/>
    <w:multiLevelType w:val="hybridMultilevel"/>
    <w:tmpl w:val="FD6CC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B51C0E"/>
    <w:multiLevelType w:val="multilevel"/>
    <w:tmpl w:val="FE60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434531">
    <w:abstractNumId w:val="9"/>
  </w:num>
  <w:num w:numId="2" w16cid:durableId="1464687771">
    <w:abstractNumId w:val="5"/>
  </w:num>
  <w:num w:numId="3" w16cid:durableId="1347562330">
    <w:abstractNumId w:val="4"/>
  </w:num>
  <w:num w:numId="4" w16cid:durableId="195311845">
    <w:abstractNumId w:val="0"/>
  </w:num>
  <w:num w:numId="5" w16cid:durableId="1558786937">
    <w:abstractNumId w:val="8"/>
  </w:num>
  <w:num w:numId="6" w16cid:durableId="85812984">
    <w:abstractNumId w:val="2"/>
  </w:num>
  <w:num w:numId="7" w16cid:durableId="1158768054">
    <w:abstractNumId w:val="1"/>
  </w:num>
  <w:num w:numId="8" w16cid:durableId="759134400">
    <w:abstractNumId w:val="3"/>
  </w:num>
  <w:num w:numId="9" w16cid:durableId="1178041257">
    <w:abstractNumId w:val="7"/>
  </w:num>
  <w:num w:numId="10" w16cid:durableId="277980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AFF"/>
    <w:rsid w:val="00044941"/>
    <w:rsid w:val="00076856"/>
    <w:rsid w:val="00097C80"/>
    <w:rsid w:val="00100AFF"/>
    <w:rsid w:val="00151A42"/>
    <w:rsid w:val="001E3ADA"/>
    <w:rsid w:val="002261A4"/>
    <w:rsid w:val="00291FB7"/>
    <w:rsid w:val="002A0DD1"/>
    <w:rsid w:val="002F1EA7"/>
    <w:rsid w:val="003169C1"/>
    <w:rsid w:val="00432A3E"/>
    <w:rsid w:val="00481FAD"/>
    <w:rsid w:val="00483FFD"/>
    <w:rsid w:val="005244D5"/>
    <w:rsid w:val="00524988"/>
    <w:rsid w:val="00563FE4"/>
    <w:rsid w:val="005733DE"/>
    <w:rsid w:val="00575138"/>
    <w:rsid w:val="00575C9D"/>
    <w:rsid w:val="005854E9"/>
    <w:rsid w:val="00635D86"/>
    <w:rsid w:val="00783197"/>
    <w:rsid w:val="00874AA1"/>
    <w:rsid w:val="009E2557"/>
    <w:rsid w:val="00F122B1"/>
    <w:rsid w:val="00FA6F20"/>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521FC"/>
  <w15:chartTrackingRefBased/>
  <w15:docId w15:val="{6FA21377-8973-422D-9B3F-031B37699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paragraph" w:styleId="Heading4">
    <w:name w:val="heading 4"/>
    <w:basedOn w:val="Normal"/>
    <w:next w:val="Normal"/>
    <w:link w:val="Heading4Char"/>
    <w:uiPriority w:val="9"/>
    <w:unhideWhenUsed/>
    <w:qFormat/>
    <w:rsid w:val="00100A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character" w:customStyle="1" w:styleId="Heading4Char">
    <w:name w:val="Heading 4 Char"/>
    <w:basedOn w:val="DefaultParagraphFont"/>
    <w:link w:val="Heading4"/>
    <w:uiPriority w:val="9"/>
    <w:rsid w:val="00100AFF"/>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unhideWhenUsed/>
    <w:qFormat/>
    <w:rsid w:val="002A0D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lnar\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3.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12A4EBE8-E819-4D01-9645-7D4CD2D50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based learning</Template>
  <TotalTime>23</TotalTime>
  <Pages>1</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pavanaj reddy</dc:creator>
  <cp:keywords/>
  <dc:description/>
  <cp:lastModifiedBy>Laxmi Narasimha Reddy Mukkari</cp:lastModifiedBy>
  <cp:revision>1</cp:revision>
  <dcterms:created xsi:type="dcterms:W3CDTF">2026-02-23T13:40:00Z</dcterms:created>
  <dcterms:modified xsi:type="dcterms:W3CDTF">2026-02-23T14:03:00Z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